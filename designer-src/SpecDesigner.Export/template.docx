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002" w:rsidRPr="008521D3" w:rsidRDefault="00E86002" w:rsidP="008521D3">
      <w:pPr>
        <w:rPr>
          <w:szCs w:val="24"/>
        </w:rPr>
      </w:pPr>
    </w:p>
    <w:sectPr w:rsidR="00E86002" w:rsidRPr="008521D3" w:rsidSect="00DB7E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600" w:right="600" w:bottom="600" w:left="600" w:header="851" w:footer="658" w:gutter="0"/>
      <w:pgBorders w:zOrder="back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14DB" w:rsidRDefault="004B14DB" w:rsidP="00C30320">
      <w:r>
        <w:separator/>
      </w:r>
    </w:p>
  </w:endnote>
  <w:endnote w:type="continuationSeparator" w:id="0">
    <w:p w:rsidR="004B14DB" w:rsidRDefault="004B14DB" w:rsidP="00C303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6EC" w:rsidRDefault="00396E17" w:rsidP="00DB7EF3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B766EC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B766EC" w:rsidRDefault="00B766EC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EF3" w:rsidRDefault="00396E17" w:rsidP="00C56832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DB7EF3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0F18C3">
      <w:rPr>
        <w:rStyle w:val="aa"/>
        <w:noProof/>
      </w:rPr>
      <w:t>1</w:t>
    </w:r>
    <w:r>
      <w:rPr>
        <w:rStyle w:val="aa"/>
      </w:rPr>
      <w:fldChar w:fldCharType="end"/>
    </w:r>
  </w:p>
  <w:p w:rsidR="00487C68" w:rsidRDefault="00487C68"/>
  <w:tbl>
    <w:tblPr>
      <w:tblW w:w="10857" w:type="dxa"/>
      <w:tblInd w:w="-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077"/>
      <w:gridCol w:w="4394"/>
      <w:gridCol w:w="850"/>
      <w:gridCol w:w="4536"/>
    </w:tblGrid>
    <w:tr w:rsidR="00397C08" w:rsidTr="00844397">
      <w:trPr>
        <w:cantSplit/>
        <w:trHeight w:val="506"/>
      </w:trPr>
      <w:tc>
        <w:tcPr>
          <w:tcW w:w="10857" w:type="dxa"/>
          <w:gridSpan w:val="4"/>
          <w:shd w:val="clear" w:color="auto" w:fill="auto"/>
          <w:vAlign w:val="center"/>
        </w:tcPr>
        <w:p w:rsidR="00397C08" w:rsidRPr="0004599B" w:rsidRDefault="00397C08" w:rsidP="008521D3">
          <w:pPr>
            <w:ind w:firstLineChars="50" w:firstLine="120"/>
            <w:rPr>
              <w:rFonts w:ascii="微軟正黑體" w:eastAsia="微軟正黑體" w:hAnsi="微軟正黑體" w:cs="Courier New"/>
              <w:b/>
              <w:bCs/>
              <w:szCs w:val="28"/>
            </w:rPr>
          </w:pPr>
          <w:r w:rsidRPr="0004599B">
            <w:rPr>
              <w:rFonts w:ascii="微軟正黑體" w:eastAsia="微軟正黑體" w:hAnsi="微軟正黑體" w:cs="Courier New" w:hint="eastAsia"/>
              <w:b/>
              <w:bCs/>
              <w:szCs w:val="28"/>
            </w:rPr>
            <w:t>說明：</w:t>
          </w:r>
          <w:r w:rsidR="00487C68" w:rsidRPr="0004599B">
            <w:rPr>
              <w:rFonts w:ascii="微軟正黑體" w:eastAsia="微軟正黑體" w:hAnsi="微軟正黑體" w:cs="Courier New" w:hint="eastAsia"/>
              <w:b/>
              <w:bCs/>
              <w:szCs w:val="28"/>
            </w:rPr>
            <w:t xml:space="preserve"> </w:t>
          </w:r>
          <w:r w:rsidR="008521D3">
            <w:rPr>
              <w:rFonts w:ascii="微軟正黑體" w:eastAsia="微軟正黑體" w:hAnsi="微軟正黑體" w:cs="Courier New" w:hint="eastAsia"/>
              <w:b/>
              <w:bCs/>
              <w:szCs w:val="28"/>
            </w:rPr>
            <w:t>{#COMMENT#}</w:t>
          </w:r>
        </w:p>
      </w:tc>
    </w:tr>
    <w:tr w:rsidR="00397C08" w:rsidTr="00F96522">
      <w:trPr>
        <w:cantSplit/>
        <w:trHeight w:val="50"/>
      </w:trPr>
      <w:tc>
        <w:tcPr>
          <w:tcW w:w="1077" w:type="dxa"/>
          <w:shd w:val="clear" w:color="auto" w:fill="auto"/>
          <w:vAlign w:val="center"/>
        </w:tcPr>
        <w:p w:rsidR="00397C08" w:rsidRPr="0004599B" w:rsidRDefault="00103348" w:rsidP="004D13DC">
          <w:pPr>
            <w:jc w:val="center"/>
            <w:rPr>
              <w:rFonts w:ascii="微軟正黑體" w:eastAsia="微軟正黑體" w:hAnsi="微軟正黑體" w:cs="Courier New"/>
              <w:szCs w:val="28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Cs w:val="28"/>
            </w:rPr>
            <w:t>SA</w:t>
          </w:r>
        </w:p>
      </w:tc>
      <w:tc>
        <w:tcPr>
          <w:tcW w:w="4394" w:type="dxa"/>
          <w:shd w:val="clear" w:color="auto" w:fill="auto"/>
          <w:vAlign w:val="center"/>
        </w:tcPr>
        <w:p w:rsidR="00397C08" w:rsidRPr="0004599B" w:rsidRDefault="00397C08" w:rsidP="00F96522">
          <w:pPr>
            <w:rPr>
              <w:rFonts w:ascii="微軟正黑體" w:eastAsia="微軟正黑體" w:hAnsi="微軟正黑體" w:cs="Courier New"/>
              <w:color w:val="0000FF"/>
              <w:szCs w:val="28"/>
            </w:rPr>
          </w:pPr>
          <w:r w:rsidRPr="0004599B">
            <w:rPr>
              <w:rFonts w:ascii="微軟正黑體" w:eastAsia="微軟正黑體" w:hAnsi="微軟正黑體" w:cs="Courier New" w:hint="eastAsia"/>
              <w:szCs w:val="28"/>
            </w:rPr>
            <w:t xml:space="preserve"> </w:t>
          </w:r>
          <w:r w:rsidR="008521D3">
            <w:rPr>
              <w:rFonts w:ascii="微軟正黑體" w:eastAsia="微軟正黑體" w:hAnsi="微軟正黑體" w:cs="Courier New" w:hint="eastAsia"/>
              <w:szCs w:val="28"/>
            </w:rPr>
            <w:t>{#SA#}</w:t>
          </w:r>
        </w:p>
      </w:tc>
      <w:tc>
        <w:tcPr>
          <w:tcW w:w="850" w:type="dxa"/>
          <w:shd w:val="clear" w:color="auto" w:fill="auto"/>
          <w:vAlign w:val="center"/>
        </w:tcPr>
        <w:p w:rsidR="00397C08" w:rsidRPr="0004599B" w:rsidRDefault="00103348" w:rsidP="004D13DC">
          <w:pPr>
            <w:jc w:val="center"/>
            <w:rPr>
              <w:rFonts w:ascii="微軟正黑體" w:eastAsia="微軟正黑體" w:hAnsi="微軟正黑體" w:cs="Courier New"/>
              <w:szCs w:val="28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szCs w:val="28"/>
            </w:rPr>
            <w:t>SD</w:t>
          </w:r>
        </w:p>
      </w:tc>
      <w:tc>
        <w:tcPr>
          <w:tcW w:w="4536" w:type="dxa"/>
          <w:shd w:val="clear" w:color="auto" w:fill="auto"/>
          <w:vAlign w:val="center"/>
        </w:tcPr>
        <w:p w:rsidR="00397C08" w:rsidRPr="0004599B" w:rsidRDefault="008521D3" w:rsidP="0004599B">
          <w:pPr>
            <w:ind w:firstLineChars="50" w:firstLine="120"/>
            <w:rPr>
              <w:rFonts w:ascii="微軟正黑體" w:eastAsia="微軟正黑體" w:hAnsi="微軟正黑體" w:cs="Courier New"/>
              <w:b/>
              <w:bCs/>
              <w:color w:val="0000FF"/>
              <w:szCs w:val="36"/>
            </w:rPr>
          </w:pPr>
          <w:r>
            <w:rPr>
              <w:rFonts w:ascii="微軟正黑體" w:eastAsia="微軟正黑體" w:hAnsi="微軟正黑體" w:hint="eastAsia"/>
              <w:b/>
              <w:bCs/>
              <w:color w:val="000000"/>
            </w:rPr>
            <w:t>{#SD#}</w:t>
          </w:r>
        </w:p>
      </w:tc>
    </w:tr>
  </w:tbl>
  <w:p w:rsidR="004D2E81" w:rsidRDefault="006C2420" w:rsidP="00864AB5">
    <w:pPr>
      <w:pStyle w:val="a5"/>
      <w:tabs>
        <w:tab w:val="clear" w:pos="4153"/>
        <w:tab w:val="clear" w:pos="8306"/>
        <w:tab w:val="center" w:pos="4873"/>
        <w:tab w:val="right" w:pos="9746"/>
      </w:tabs>
      <w:jc w:val="center"/>
      <w:rPr>
        <w:lang w:val="zh-TW"/>
      </w:rPr>
    </w:pPr>
    <w:r>
      <w:rPr>
        <w:rFonts w:hint="eastAsia"/>
      </w:rPr>
      <w:t>Update</w:t>
    </w:r>
    <w:r w:rsidR="004D2E81">
      <w:rPr>
        <w:rFonts w:hint="eastAsia"/>
      </w:rPr>
      <w:t>:</w:t>
    </w:r>
    <w:fldSimple w:instr=" DATE  \@ &quot;YYYY/MM/DD&quot;  \* MERGEFORMAT ">
      <w:r w:rsidR="000F18C3">
        <w:rPr>
          <w:noProof/>
        </w:rPr>
        <w:t>2013/03/12</w:t>
      </w:r>
    </w:fldSimple>
    <w:r w:rsidR="004D2E81">
      <w:rPr>
        <w:rFonts w:hint="eastAsia"/>
      </w:rPr>
      <w:tab/>
    </w:r>
    <w:fldSimple w:instr=" FILENAME   \* MERGEFORMAT ">
      <w:r w:rsidR="008E4B0C">
        <w:rPr>
          <w:noProof/>
        </w:rPr>
        <w:t>SD.doc</w:t>
      </w:r>
    </w:fldSimple>
    <w:r w:rsidR="004D2E81" w:rsidRPr="004D2E81">
      <w:rPr>
        <w:rFonts w:ascii="新細明體" w:hAnsi="新細明體" w:hint="eastAsia"/>
        <w:lang w:val="zh-TW"/>
      </w:rPr>
      <w:tab/>
    </w:r>
    <w:r w:rsidR="00864AB5">
      <w:rPr>
        <w:rFonts w:ascii="新細明體" w:hAnsi="新細明體" w:hint="eastAsia"/>
        <w:lang w:val="zh-TW"/>
      </w:rPr>
      <w:t xml:space="preserve">   </w:t>
    </w:r>
    <w:r>
      <w:rPr>
        <w:rFonts w:ascii="新細明體" w:hAnsi="新細明體" w:hint="eastAsia"/>
        <w:lang w:val="zh-TW"/>
      </w:rPr>
      <w:t>Page</w:t>
    </w:r>
    <w:r w:rsidR="004D2E81" w:rsidRPr="004D2E81">
      <w:rPr>
        <w:rFonts w:ascii="新細明體" w:hAnsi="新細明體" w:hint="eastAsia"/>
        <w:lang w:val="zh-TW"/>
      </w:rPr>
      <w:t>:</w:t>
    </w:r>
    <w:r w:rsidR="00864AB5">
      <w:rPr>
        <w:rFonts w:ascii="新細明體" w:hAnsi="新細明體" w:hint="eastAsia"/>
        <w:lang w:val="zh-TW"/>
      </w:rPr>
      <w:t xml:space="preserve">  </w:t>
    </w:r>
    <w:r w:rsidR="004D2E81">
      <w:rPr>
        <w:rFonts w:hint="eastAsia"/>
        <w:lang w:val="zh-TW"/>
      </w:rPr>
      <w:t xml:space="preserve"> </w:t>
    </w:r>
    <w:r w:rsidR="00396E17" w:rsidRPr="0018002C">
      <w:rPr>
        <w:lang w:val="zh-TW"/>
      </w:rPr>
      <w:fldChar w:fldCharType="begin"/>
    </w:r>
    <w:r w:rsidR="0018002C" w:rsidRPr="0018002C">
      <w:rPr>
        <w:lang w:val="zh-TW"/>
      </w:rPr>
      <w:instrText xml:space="preserve"> PAGE   \* MERGEFORMAT </w:instrText>
    </w:r>
    <w:r w:rsidR="00396E17" w:rsidRPr="0018002C">
      <w:rPr>
        <w:lang w:val="zh-TW"/>
      </w:rPr>
      <w:fldChar w:fldCharType="separate"/>
    </w:r>
    <w:r w:rsidR="000F18C3">
      <w:rPr>
        <w:noProof/>
        <w:lang w:val="zh-TW"/>
      </w:rPr>
      <w:t>1</w:t>
    </w:r>
    <w:r w:rsidR="00396E17" w:rsidRPr="0018002C">
      <w:rPr>
        <w:lang w:val="zh-TW"/>
      </w:rPr>
      <w:fldChar w:fldCharType="end"/>
    </w:r>
    <w:r w:rsidR="00CB34BD">
      <w:rPr>
        <w:rFonts w:hint="eastAsia"/>
        <w:lang w:val="zh-TW"/>
      </w:rPr>
      <w:t>/</w:t>
    </w:r>
    <w:fldSimple w:instr=" NUMPAGES   \* MERGEFORMAT ">
      <w:r w:rsidR="000F18C3" w:rsidRPr="000F18C3">
        <w:rPr>
          <w:noProof/>
          <w:lang w:val="zh-TW"/>
        </w:rPr>
        <w:t>1</w:t>
      </w:r>
    </w:fldSimple>
  </w:p>
  <w:p w:rsidR="00D86F3F" w:rsidRDefault="005C3E81" w:rsidP="00D86F3F">
    <w:pPr>
      <w:pStyle w:val="a5"/>
      <w:tabs>
        <w:tab w:val="clear" w:pos="4153"/>
        <w:tab w:val="clear" w:pos="8306"/>
        <w:tab w:val="center" w:pos="4873"/>
        <w:tab w:val="right" w:pos="9746"/>
      </w:tabs>
      <w:jc w:val="right"/>
    </w:pPr>
    <w:r>
      <w:rPr>
        <w:noProof/>
      </w:rPr>
      <w:drawing>
        <wp:inline distT="0" distB="0" distL="0" distR="0">
          <wp:extent cx="3466465" cy="170180"/>
          <wp:effectExtent l="19050" t="0" r="635" b="0"/>
          <wp:docPr id="2" name="圖片 2" descr="logo_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pa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6465" cy="1701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14DB" w:rsidRDefault="004B14DB" w:rsidP="00C30320">
      <w:r>
        <w:separator/>
      </w:r>
    </w:p>
  </w:footnote>
  <w:footnote w:type="continuationSeparator" w:id="0">
    <w:p w:rsidR="004B14DB" w:rsidRDefault="004B14DB" w:rsidP="00C303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E81" w:rsidRDefault="00396E17" w:rsidP="004D2E8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2826" o:spid="_x0000_s2116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鼎新電腦_colo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2376"/>
      <w:gridCol w:w="6455"/>
      <w:gridCol w:w="2091"/>
    </w:tblGrid>
    <w:tr w:rsidR="00AE7792" w:rsidTr="0078713D">
      <w:tc>
        <w:tcPr>
          <w:tcW w:w="2341" w:type="dxa"/>
          <w:shd w:val="clear" w:color="auto" w:fill="auto"/>
        </w:tcPr>
        <w:p w:rsidR="00AE7792" w:rsidRPr="00C56832" w:rsidRDefault="005C3E81" w:rsidP="0078713D">
          <w:pPr>
            <w:pStyle w:val="a3"/>
            <w:tabs>
              <w:tab w:val="clear" w:pos="4153"/>
              <w:tab w:val="clear" w:pos="8306"/>
              <w:tab w:val="left" w:pos="3025"/>
              <w:tab w:val="right" w:pos="10706"/>
            </w:tabs>
            <w:jc w:val="center"/>
            <w:rPr>
              <w:kern w:val="2"/>
            </w:rPr>
          </w:pPr>
          <w:r>
            <w:rPr>
              <w:rFonts w:ascii="細明體" w:eastAsia="細明體" w:hAnsi="細明體"/>
              <w:b/>
              <w:bCs/>
              <w:noProof/>
              <w:kern w:val="2"/>
              <w:szCs w:val="24"/>
            </w:rPr>
            <w:drawing>
              <wp:inline distT="0" distB="0" distL="0" distR="0">
                <wp:extent cx="1350645" cy="616585"/>
                <wp:effectExtent l="19050" t="0" r="1905" b="0"/>
                <wp:docPr id="1" name="圖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0645" cy="616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shd w:val="clear" w:color="auto" w:fill="auto"/>
          <w:vAlign w:val="center"/>
        </w:tcPr>
        <w:p w:rsidR="00AE7792" w:rsidRPr="00C56832" w:rsidRDefault="008521D3" w:rsidP="003131DE">
          <w:pPr>
            <w:pStyle w:val="a3"/>
            <w:tabs>
              <w:tab w:val="clear" w:pos="4153"/>
              <w:tab w:val="clear" w:pos="8306"/>
              <w:tab w:val="left" w:pos="3025"/>
              <w:tab w:val="right" w:pos="10706"/>
            </w:tabs>
            <w:jc w:val="center"/>
            <w:rPr>
              <w:kern w:val="2"/>
            </w:rPr>
          </w:pPr>
          <w:r>
            <w:rPr>
              <w:rFonts w:ascii="微軟正黑體" w:eastAsia="微軟正黑體" w:hAnsi="微軟正黑體" w:hint="eastAsia"/>
              <w:b/>
              <w:kern w:val="2"/>
              <w:sz w:val="36"/>
            </w:rPr>
            <w:t>{#TITLE#}</w:t>
          </w:r>
        </w:p>
      </w:tc>
      <w:tc>
        <w:tcPr>
          <w:tcW w:w="2101" w:type="dxa"/>
          <w:shd w:val="clear" w:color="auto" w:fill="auto"/>
          <w:vAlign w:val="center"/>
        </w:tcPr>
        <w:p w:rsidR="00AE7792" w:rsidRPr="00C56832" w:rsidRDefault="00AE7792" w:rsidP="0078713D">
          <w:pPr>
            <w:pStyle w:val="a3"/>
            <w:tabs>
              <w:tab w:val="clear" w:pos="4153"/>
              <w:tab w:val="clear" w:pos="8306"/>
              <w:tab w:val="left" w:pos="3025"/>
              <w:tab w:val="right" w:pos="10706"/>
            </w:tabs>
            <w:jc w:val="center"/>
            <w:rPr>
              <w:kern w:val="2"/>
            </w:rPr>
          </w:pPr>
        </w:p>
      </w:tc>
    </w:tr>
  </w:tbl>
  <w:p w:rsidR="0078713D" w:rsidRPr="0078713D" w:rsidRDefault="0078713D" w:rsidP="0078713D">
    <w:pPr>
      <w:rPr>
        <w:vanish/>
      </w:rPr>
    </w:pPr>
  </w:p>
  <w:tbl>
    <w:tblPr>
      <w:tblW w:w="10857" w:type="dxa"/>
      <w:tblInd w:w="-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2211"/>
      <w:gridCol w:w="4394"/>
      <w:gridCol w:w="1843"/>
      <w:gridCol w:w="2409"/>
    </w:tblGrid>
    <w:tr w:rsidR="00BC4316" w:rsidRPr="00D86C16" w:rsidTr="00AD4FF3">
      <w:trPr>
        <w:cantSplit/>
        <w:trHeight w:val="375"/>
      </w:trPr>
      <w:tc>
        <w:tcPr>
          <w:tcW w:w="2211" w:type="dxa"/>
          <w:vAlign w:val="center"/>
        </w:tcPr>
        <w:p w:rsidR="00BC4316" w:rsidRPr="00D86C16" w:rsidRDefault="00BC4316" w:rsidP="0055153F">
          <w:pPr>
            <w:jc w:val="center"/>
            <w:rPr>
              <w:rFonts w:ascii="微軟正黑體" w:eastAsia="微軟正黑體" w:hAnsi="微軟正黑體" w:cs="Courier New"/>
              <w:b/>
              <w:bCs/>
            </w:rPr>
          </w:pPr>
          <w:r>
            <w:rPr>
              <w:rFonts w:ascii="微軟正黑體" w:eastAsia="微軟正黑體" w:hAnsi="微軟正黑體" w:cs="Courier New"/>
              <w:b/>
              <w:bCs/>
            </w:rPr>
            <w:t>產品線</w:t>
          </w:r>
          <w:r w:rsidR="00217193">
            <w:rPr>
              <w:rFonts w:ascii="微軟正黑體" w:eastAsia="微軟正黑體" w:hAnsi="微軟正黑體" w:cs="Courier New" w:hint="eastAsia"/>
              <w:b/>
              <w:bCs/>
            </w:rPr>
            <w:t>/版本</w:t>
          </w:r>
        </w:p>
      </w:tc>
      <w:tc>
        <w:tcPr>
          <w:tcW w:w="4394" w:type="dxa"/>
          <w:vAlign w:val="center"/>
        </w:tcPr>
        <w:p w:rsidR="00BC4316" w:rsidRPr="0055153F" w:rsidRDefault="008521D3" w:rsidP="003131DE">
          <w:pPr>
            <w:jc w:val="center"/>
            <w:rPr>
              <w:rFonts w:ascii="微軟正黑體" w:eastAsia="微軟正黑體" w:hAnsi="微軟正黑體" w:cs="Courier New"/>
              <w:b/>
              <w:bCs/>
              <w:color w:val="000000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color w:val="000000"/>
            </w:rPr>
            <w:t>{#VERSION#}</w:t>
          </w:r>
        </w:p>
      </w:tc>
      <w:tc>
        <w:tcPr>
          <w:tcW w:w="1843" w:type="dxa"/>
          <w:vAlign w:val="center"/>
        </w:tcPr>
        <w:p w:rsidR="00BC4316" w:rsidRPr="00D86C16" w:rsidRDefault="00BC4316" w:rsidP="00E14042">
          <w:pPr>
            <w:jc w:val="center"/>
            <w:rPr>
              <w:rFonts w:ascii="微軟正黑體" w:eastAsia="微軟正黑體" w:hAnsi="微軟正黑體" w:cs="Courier New"/>
              <w:b/>
              <w:bCs/>
            </w:rPr>
          </w:pPr>
          <w:r>
            <w:rPr>
              <w:rFonts w:ascii="微軟正黑體" w:eastAsia="微軟正黑體" w:hAnsi="微軟正黑體" w:cs="Courier New"/>
              <w:b/>
              <w:bCs/>
            </w:rPr>
            <w:t>資料庫種類</w:t>
          </w:r>
        </w:p>
      </w:tc>
      <w:tc>
        <w:tcPr>
          <w:tcW w:w="2409" w:type="dxa"/>
          <w:vAlign w:val="center"/>
        </w:tcPr>
        <w:p w:rsidR="00BC4316" w:rsidRPr="00D86C16" w:rsidRDefault="008521D3" w:rsidP="00E14042">
          <w:pPr>
            <w:jc w:val="center"/>
            <w:rPr>
              <w:rFonts w:ascii="微軟正黑體" w:eastAsia="微軟正黑體" w:hAnsi="微軟正黑體"/>
              <w:b/>
              <w:bCs/>
              <w:sz w:val="22"/>
            </w:rPr>
          </w:pPr>
          <w:r>
            <w:rPr>
              <w:rFonts w:ascii="微軟正黑體" w:eastAsia="微軟正黑體" w:hAnsi="微軟正黑體" w:hint="eastAsia"/>
              <w:b/>
              <w:bCs/>
              <w:sz w:val="22"/>
            </w:rPr>
            <w:t>{#DATABASE#}</w:t>
          </w:r>
        </w:p>
      </w:tc>
    </w:tr>
    <w:tr w:rsidR="00BC4316" w:rsidRPr="00D86C16" w:rsidTr="00AD4FF3">
      <w:trPr>
        <w:cantSplit/>
        <w:trHeight w:val="375"/>
      </w:trPr>
      <w:tc>
        <w:tcPr>
          <w:tcW w:w="2211" w:type="dxa"/>
          <w:tcBorders>
            <w:bottom w:val="single" w:sz="8" w:space="0" w:color="auto"/>
          </w:tcBorders>
          <w:vAlign w:val="center"/>
        </w:tcPr>
        <w:p w:rsidR="00BC4316" w:rsidRPr="00D86C16" w:rsidRDefault="00BC4316" w:rsidP="0055153F">
          <w:pPr>
            <w:jc w:val="center"/>
            <w:rPr>
              <w:rFonts w:ascii="微軟正黑體" w:eastAsia="微軟正黑體" w:hAnsi="微軟正黑體" w:cs="Courier New"/>
              <w:b/>
              <w:bCs/>
            </w:rPr>
          </w:pPr>
          <w:r>
            <w:rPr>
              <w:rFonts w:ascii="微軟正黑體" w:eastAsia="微軟正黑體" w:hAnsi="微軟正黑體" w:cs="Courier New"/>
              <w:b/>
              <w:bCs/>
            </w:rPr>
            <w:t>部　門</w:t>
          </w:r>
        </w:p>
      </w:tc>
      <w:tc>
        <w:tcPr>
          <w:tcW w:w="4394" w:type="dxa"/>
          <w:tcBorders>
            <w:bottom w:val="single" w:sz="8" w:space="0" w:color="auto"/>
          </w:tcBorders>
          <w:vAlign w:val="center"/>
        </w:tcPr>
        <w:p w:rsidR="00BC4316" w:rsidRPr="0055153F" w:rsidRDefault="008521D3" w:rsidP="0055153F">
          <w:pPr>
            <w:jc w:val="center"/>
            <w:rPr>
              <w:rFonts w:ascii="微軟正黑體" w:eastAsia="微軟正黑體" w:hAnsi="微軟正黑體" w:cs="Courier New"/>
              <w:b/>
              <w:bCs/>
              <w:color w:val="000000"/>
            </w:rPr>
          </w:pPr>
          <w:r>
            <w:rPr>
              <w:rFonts w:ascii="微軟正黑體" w:eastAsia="微軟正黑體" w:hAnsi="微軟正黑體" w:cs="Courier New" w:hint="eastAsia"/>
              <w:b/>
              <w:bCs/>
              <w:color w:val="000000"/>
            </w:rPr>
            <w:t>{#DEPT#}</w:t>
          </w:r>
        </w:p>
      </w:tc>
      <w:tc>
        <w:tcPr>
          <w:tcW w:w="1843" w:type="dxa"/>
          <w:tcBorders>
            <w:bottom w:val="single" w:sz="8" w:space="0" w:color="auto"/>
          </w:tcBorders>
          <w:vAlign w:val="center"/>
        </w:tcPr>
        <w:p w:rsidR="00BC4316" w:rsidRPr="00D86C16" w:rsidRDefault="00103348" w:rsidP="00E14042">
          <w:pPr>
            <w:jc w:val="center"/>
            <w:rPr>
              <w:rFonts w:ascii="微軟正黑體" w:eastAsia="微軟正黑體" w:hAnsi="微軟正黑體" w:cs="Courier New"/>
              <w:b/>
              <w:bCs/>
            </w:rPr>
          </w:pPr>
          <w:r>
            <w:rPr>
              <w:rFonts w:ascii="微軟正黑體" w:eastAsia="微軟正黑體" w:hAnsi="微軟正黑體" w:cs="Courier New" w:hint="eastAsia"/>
              <w:b/>
              <w:bCs/>
            </w:rPr>
            <w:t>SD</w:t>
          </w:r>
        </w:p>
      </w:tc>
      <w:tc>
        <w:tcPr>
          <w:tcW w:w="2409" w:type="dxa"/>
          <w:tcBorders>
            <w:bottom w:val="single" w:sz="8" w:space="0" w:color="auto"/>
          </w:tcBorders>
          <w:vAlign w:val="center"/>
        </w:tcPr>
        <w:p w:rsidR="00BC4316" w:rsidRPr="00BC4316" w:rsidRDefault="00F96522" w:rsidP="008521D3">
          <w:pPr>
            <w:jc w:val="center"/>
            <w:rPr>
              <w:rFonts w:ascii="微軟正黑體" w:eastAsia="微軟正黑體" w:hAnsi="微軟正黑體"/>
              <w:b/>
              <w:bCs/>
              <w:color w:val="000000"/>
            </w:rPr>
          </w:pPr>
          <w:r>
            <w:rPr>
              <w:rFonts w:ascii="微軟正黑體" w:eastAsia="微軟正黑體" w:hAnsi="微軟正黑體" w:hint="eastAsia"/>
              <w:b/>
              <w:bCs/>
              <w:color w:val="000000"/>
            </w:rPr>
            <w:t xml:space="preserve"> </w:t>
          </w:r>
          <w:r w:rsidR="008521D3">
            <w:rPr>
              <w:rFonts w:ascii="微軟正黑體" w:eastAsia="微軟正黑體" w:hAnsi="微軟正黑體" w:hint="eastAsia"/>
              <w:b/>
              <w:bCs/>
              <w:color w:val="000000"/>
            </w:rPr>
            <w:t>{#SD#}</w:t>
          </w:r>
        </w:p>
      </w:tc>
    </w:tr>
    <w:tr w:rsidR="00BC4316" w:rsidRPr="00D86C16" w:rsidTr="004E3B37">
      <w:trPr>
        <w:cantSplit/>
        <w:trHeight w:val="375"/>
      </w:trPr>
      <w:tc>
        <w:tcPr>
          <w:tcW w:w="10857" w:type="dxa"/>
          <w:gridSpan w:val="4"/>
          <w:tcBorders>
            <w:top w:val="single" w:sz="8" w:space="0" w:color="auto"/>
            <w:bottom w:val="single" w:sz="8" w:space="0" w:color="auto"/>
          </w:tcBorders>
          <w:shd w:val="clear" w:color="auto" w:fill="E6E6E6"/>
          <w:vAlign w:val="center"/>
        </w:tcPr>
        <w:p w:rsidR="00BC4316" w:rsidRPr="00D86C16" w:rsidRDefault="00103348" w:rsidP="004D13DC">
          <w:pPr>
            <w:jc w:val="center"/>
            <w:rPr>
              <w:rFonts w:ascii="微軟正黑體" w:eastAsia="微軟正黑體" w:hAnsi="微軟正黑體" w:cs="Courier New"/>
              <w:b/>
              <w:bCs/>
            </w:rPr>
          </w:pPr>
          <w:r>
            <w:rPr>
              <w:rFonts w:ascii="微軟正黑體" w:eastAsia="微軟正黑體" w:hAnsi="微軟正黑體" w:cs="Courier New" w:hint="eastAsia"/>
              <w:b/>
              <w:bCs/>
            </w:rPr>
            <w:t>SD</w:t>
          </w:r>
          <w:r w:rsidR="00BC4316" w:rsidRPr="00D86C16">
            <w:rPr>
              <w:rFonts w:ascii="微軟正黑體" w:eastAsia="微軟正黑體" w:hAnsi="微軟正黑體" w:cs="Courier New" w:hint="eastAsia"/>
              <w:b/>
              <w:bCs/>
            </w:rPr>
            <w:t xml:space="preserve">  </w:t>
          </w:r>
          <w:proofErr w:type="gramStart"/>
          <w:r w:rsidR="00BC4316" w:rsidRPr="00D86C16">
            <w:rPr>
              <w:rFonts w:ascii="微軟正黑體" w:eastAsia="微軟正黑體" w:hAnsi="微軟正黑體" w:cs="Courier New" w:hint="eastAsia"/>
              <w:b/>
              <w:bCs/>
            </w:rPr>
            <w:t>規</w:t>
          </w:r>
          <w:proofErr w:type="gramEnd"/>
          <w:r w:rsidR="00BC4316" w:rsidRPr="00D86C16">
            <w:rPr>
              <w:rFonts w:ascii="微軟正黑體" w:eastAsia="微軟正黑體" w:hAnsi="微軟正黑體" w:cs="Courier New" w:hint="eastAsia"/>
              <w:b/>
              <w:bCs/>
            </w:rPr>
            <w:t xml:space="preserve">  格  內  容  說  明</w:t>
          </w:r>
        </w:p>
      </w:tc>
    </w:tr>
  </w:tbl>
  <w:p w:rsidR="004D2E81" w:rsidRDefault="004D2E81" w:rsidP="00397C08">
    <w:pPr>
      <w:pStyle w:val="a3"/>
      <w:tabs>
        <w:tab w:val="clear" w:pos="4153"/>
        <w:tab w:val="clear" w:pos="8306"/>
        <w:tab w:val="left" w:pos="28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E81" w:rsidRDefault="00396E1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2825" o:spid="_x0000_s2115" type="#_x0000_t75" style="position:absolute;margin-left:0;margin-top:0;width:595.2pt;height:841.9pt;z-index:-251659264;mso-position-horizontal:center;mso-position-horizontal-relative:margin;mso-position-vertical:center;mso-position-vertical-relative:margin" o:allowincell="f">
          <v:imagedata r:id="rId1" o:title="鼎新電腦_color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192C"/>
    <w:multiLevelType w:val="hybridMultilevel"/>
    <w:tmpl w:val="6F54529C"/>
    <w:lvl w:ilvl="0" w:tplc="F7ECA22E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99336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52FB27BC"/>
    <w:multiLevelType w:val="hybridMultilevel"/>
    <w:tmpl w:val="1206C8AE"/>
    <w:lvl w:ilvl="0" w:tplc="F7ECA22E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99336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color w:val="993366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64D35"/>
    <w:rsid w:val="000243D8"/>
    <w:rsid w:val="0004599B"/>
    <w:rsid w:val="00061E90"/>
    <w:rsid w:val="000947B8"/>
    <w:rsid w:val="000F18C3"/>
    <w:rsid w:val="000F4877"/>
    <w:rsid w:val="00103348"/>
    <w:rsid w:val="0018002C"/>
    <w:rsid w:val="001A3DB5"/>
    <w:rsid w:val="001A471D"/>
    <w:rsid w:val="001B345E"/>
    <w:rsid w:val="001C29B1"/>
    <w:rsid w:val="001E1D71"/>
    <w:rsid w:val="001F7EDE"/>
    <w:rsid w:val="00212DA9"/>
    <w:rsid w:val="00217193"/>
    <w:rsid w:val="002267F2"/>
    <w:rsid w:val="00237582"/>
    <w:rsid w:val="00262010"/>
    <w:rsid w:val="00264D35"/>
    <w:rsid w:val="00266751"/>
    <w:rsid w:val="00271766"/>
    <w:rsid w:val="002F097B"/>
    <w:rsid w:val="003131DE"/>
    <w:rsid w:val="003211FC"/>
    <w:rsid w:val="003279A6"/>
    <w:rsid w:val="00396E17"/>
    <w:rsid w:val="00397C08"/>
    <w:rsid w:val="003A7ECC"/>
    <w:rsid w:val="003C70E9"/>
    <w:rsid w:val="003F6D66"/>
    <w:rsid w:val="003F7E63"/>
    <w:rsid w:val="00474AAC"/>
    <w:rsid w:val="004752DD"/>
    <w:rsid w:val="00487C68"/>
    <w:rsid w:val="00490CD4"/>
    <w:rsid w:val="004A0FD2"/>
    <w:rsid w:val="004B14DB"/>
    <w:rsid w:val="004C7F7E"/>
    <w:rsid w:val="004D13DC"/>
    <w:rsid w:val="004D2E81"/>
    <w:rsid w:val="004D5B43"/>
    <w:rsid w:val="004E3B37"/>
    <w:rsid w:val="0051464E"/>
    <w:rsid w:val="00527EE6"/>
    <w:rsid w:val="0055153F"/>
    <w:rsid w:val="0055787B"/>
    <w:rsid w:val="005628B3"/>
    <w:rsid w:val="00572F11"/>
    <w:rsid w:val="005B30F4"/>
    <w:rsid w:val="005C225F"/>
    <w:rsid w:val="005C3E81"/>
    <w:rsid w:val="005E1B6C"/>
    <w:rsid w:val="006A29EF"/>
    <w:rsid w:val="006A48EC"/>
    <w:rsid w:val="006C2420"/>
    <w:rsid w:val="007145D0"/>
    <w:rsid w:val="00756990"/>
    <w:rsid w:val="007717C5"/>
    <w:rsid w:val="00775B0F"/>
    <w:rsid w:val="0078713D"/>
    <w:rsid w:val="00792B80"/>
    <w:rsid w:val="00797505"/>
    <w:rsid w:val="007B5216"/>
    <w:rsid w:val="007C51B6"/>
    <w:rsid w:val="0081710E"/>
    <w:rsid w:val="00826216"/>
    <w:rsid w:val="00844397"/>
    <w:rsid w:val="00845C95"/>
    <w:rsid w:val="008506ED"/>
    <w:rsid w:val="008521D3"/>
    <w:rsid w:val="008644AD"/>
    <w:rsid w:val="00864AB5"/>
    <w:rsid w:val="00884CE3"/>
    <w:rsid w:val="00885585"/>
    <w:rsid w:val="008A4072"/>
    <w:rsid w:val="008E4B0C"/>
    <w:rsid w:val="009917DA"/>
    <w:rsid w:val="009A64DB"/>
    <w:rsid w:val="009B1E31"/>
    <w:rsid w:val="00A53AD1"/>
    <w:rsid w:val="00A92CED"/>
    <w:rsid w:val="00AB0F52"/>
    <w:rsid w:val="00AC53AA"/>
    <w:rsid w:val="00AD4FF3"/>
    <w:rsid w:val="00AE7792"/>
    <w:rsid w:val="00B05078"/>
    <w:rsid w:val="00B1118E"/>
    <w:rsid w:val="00B34B37"/>
    <w:rsid w:val="00B35298"/>
    <w:rsid w:val="00B52293"/>
    <w:rsid w:val="00B61EF2"/>
    <w:rsid w:val="00B62E78"/>
    <w:rsid w:val="00B63678"/>
    <w:rsid w:val="00B765E9"/>
    <w:rsid w:val="00B766EC"/>
    <w:rsid w:val="00BA3C3E"/>
    <w:rsid w:val="00BB2132"/>
    <w:rsid w:val="00BC4316"/>
    <w:rsid w:val="00BD32D1"/>
    <w:rsid w:val="00C16A3F"/>
    <w:rsid w:val="00C30320"/>
    <w:rsid w:val="00C464BD"/>
    <w:rsid w:val="00C56832"/>
    <w:rsid w:val="00C90F66"/>
    <w:rsid w:val="00C9393C"/>
    <w:rsid w:val="00CB34BD"/>
    <w:rsid w:val="00CD05EA"/>
    <w:rsid w:val="00CD3314"/>
    <w:rsid w:val="00D441A2"/>
    <w:rsid w:val="00D77812"/>
    <w:rsid w:val="00D86C16"/>
    <w:rsid w:val="00D86F3F"/>
    <w:rsid w:val="00DB4606"/>
    <w:rsid w:val="00DB5BD7"/>
    <w:rsid w:val="00DB7EF3"/>
    <w:rsid w:val="00DC21D7"/>
    <w:rsid w:val="00DE1AA0"/>
    <w:rsid w:val="00E14042"/>
    <w:rsid w:val="00E41219"/>
    <w:rsid w:val="00E63AFC"/>
    <w:rsid w:val="00E71729"/>
    <w:rsid w:val="00E80330"/>
    <w:rsid w:val="00E86002"/>
    <w:rsid w:val="00EB4014"/>
    <w:rsid w:val="00ED57C0"/>
    <w:rsid w:val="00F36F45"/>
    <w:rsid w:val="00F63C16"/>
    <w:rsid w:val="00F96522"/>
    <w:rsid w:val="00FC23B6"/>
    <w:rsid w:val="00FE44B4"/>
    <w:rsid w:val="00FE6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06ED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rsid w:val="00397C08"/>
    <w:pPr>
      <w:keepNext/>
      <w:jc w:val="center"/>
      <w:outlineLvl w:val="0"/>
    </w:pPr>
    <w:rPr>
      <w:rFonts w:ascii="Times New Roman" w:eastAsia="標楷體" w:hAnsi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0320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4">
    <w:name w:val="頁首 字元"/>
    <w:link w:val="a3"/>
    <w:uiPriority w:val="99"/>
    <w:rsid w:val="00C3032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0320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6">
    <w:name w:val="頁尾 字元"/>
    <w:link w:val="a5"/>
    <w:uiPriority w:val="99"/>
    <w:rsid w:val="00C3032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D2E81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4D2E81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10">
    <w:name w:val="標題 1 字元"/>
    <w:link w:val="1"/>
    <w:rsid w:val="00397C08"/>
    <w:rPr>
      <w:rFonts w:ascii="Times New Roman" w:eastAsia="標楷體" w:hAnsi="Times New Roman"/>
      <w:b/>
      <w:bCs/>
      <w:kern w:val="2"/>
      <w:sz w:val="28"/>
    </w:rPr>
  </w:style>
  <w:style w:type="table" w:styleId="a9">
    <w:name w:val="Table Grid"/>
    <w:basedOn w:val="a1"/>
    <w:uiPriority w:val="59"/>
    <w:rsid w:val="00B7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uiPriority w:val="99"/>
    <w:semiHidden/>
    <w:unhideWhenUsed/>
    <w:rsid w:val="00B766EC"/>
  </w:style>
  <w:style w:type="table" w:styleId="-1">
    <w:name w:val="Light List Accent 1"/>
    <w:aliases w:val="Custom"/>
    <w:basedOn w:val="a1"/>
    <w:uiPriority w:val="61"/>
    <w:rsid w:val="005C3E81"/>
    <w:rPr>
      <w:rFonts w:eastAsia="細明體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oftScore\bin\template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FBDF0-8F3E-4A5E-9207-DEE9803A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</Template>
  <TotalTime>0</TotalTime>
  <Pages>1</Pages>
  <Words>0</Words>
  <Characters>0</Characters>
  <Application>Microsoft Office Word</Application>
  <DocSecurity>0</DocSecurity>
  <Lines>1</Lines>
  <Paragraphs>1</Paragraphs>
  <ScaleCrop>false</ScaleCrop>
  <Company>君婷新增公司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客製規格書</dc:subject>
  <dc:creator>LENOVO USER</dc:creator>
  <cp:keywords>規格</cp:keywords>
  <cp:lastModifiedBy>tommas</cp:lastModifiedBy>
  <cp:revision>4</cp:revision>
  <dcterms:created xsi:type="dcterms:W3CDTF">2013-02-20T06:01:00Z</dcterms:created>
  <dcterms:modified xsi:type="dcterms:W3CDTF">2013-03-12T08:56:00Z</dcterms:modified>
</cp:coreProperties>
</file>